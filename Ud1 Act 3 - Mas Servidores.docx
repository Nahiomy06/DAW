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696FC28123C49EF90ED28B9C144B96C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8919AD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  <w:t>[Título del documento]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29185A701D4489898C9E8426940394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DD4F6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19AD">
                                      <w:rPr>
                                        <w:caps/>
                                        <w:color w:val="5B9BD5" w:themeColor="accent1"/>
                                      </w:rPr>
                                      <w:t>materia</w:t>
                                    </w:r>
                                  </w:sdtContent>
                                </w:sdt>
                              </w:p>
                              <w:p w:rsidR="008919AD" w:rsidRDefault="00DD4F6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8919AD">
                                      <w:rPr>
                                        <w:color w:val="5B9BD5" w:themeColor="accent1"/>
                                      </w:rPr>
                                      <w:t>act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DD4F6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19AD">
                                <w:rPr>
                                  <w:caps/>
                                  <w:color w:val="5B9BD5" w:themeColor="accent1"/>
                                </w:rPr>
                                <w:t>materia</w:t>
                              </w:r>
                            </w:sdtContent>
                          </w:sdt>
                        </w:p>
                        <w:p w:rsidR="008919AD" w:rsidRDefault="00DD4F6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919AD">
                                <w:rPr>
                                  <w:color w:val="5B9BD5" w:themeColor="accent1"/>
                                </w:rPr>
                                <w:t>act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919AD" w:rsidRDefault="008919AD">
          <w:r>
            <w:br w:type="page"/>
          </w:r>
        </w:p>
      </w:sdtContent>
    </w:sdt>
    <w:p w:rsidR="00BF4B61" w:rsidRDefault="00450CBE">
      <w:r w:rsidRPr="00450CBE">
        <w:rPr>
          <w:noProof/>
          <w:lang w:eastAsia="es-ES"/>
        </w:rPr>
        <w:lastRenderedPageBreak/>
        <w:drawing>
          <wp:inline distT="0" distB="0" distL="0" distR="0" wp14:anchorId="0EA5CB44" wp14:editId="0E5A8405">
            <wp:extent cx="5400040" cy="60902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86" w:rsidRDefault="00290886"/>
    <w:p w:rsidR="00290886" w:rsidRDefault="00290886">
      <w:r w:rsidRPr="00290886">
        <w:lastRenderedPageBreak/>
        <w:drawing>
          <wp:inline distT="0" distB="0" distL="0" distR="0" wp14:anchorId="540A1E19" wp14:editId="08F78634">
            <wp:extent cx="5287113" cy="5534797"/>
            <wp:effectExtent l="0" t="0" r="889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86" w:rsidRDefault="00290886">
      <w:r w:rsidRPr="00290886">
        <w:rPr>
          <w:u w:val="single"/>
        </w:rPr>
        <w:lastRenderedPageBreak/>
        <w:drawing>
          <wp:inline distT="0" distB="0" distL="0" distR="0" wp14:anchorId="6F0D7090" wp14:editId="7F603823">
            <wp:extent cx="4963218" cy="5210902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86" w:rsidRDefault="00290886"/>
    <w:p w:rsidR="00290886" w:rsidRDefault="00290886">
      <w:r w:rsidRPr="00290886">
        <w:lastRenderedPageBreak/>
        <w:drawing>
          <wp:inline distT="0" distB="0" distL="0" distR="0" wp14:anchorId="30A6B390" wp14:editId="5F38D834">
            <wp:extent cx="2715004" cy="3686689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86" w:rsidRDefault="00290886">
      <w:r>
        <w:rPr>
          <w:noProof/>
          <w:lang w:eastAsia="es-ES"/>
        </w:rPr>
        <w:lastRenderedPageBreak/>
        <w:drawing>
          <wp:inline distT="0" distB="0" distL="0" distR="0" wp14:anchorId="1997D914" wp14:editId="417E8308">
            <wp:extent cx="5210175" cy="70294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86" w:rsidRPr="00290886" w:rsidRDefault="00290886">
      <w:r w:rsidRPr="00290886">
        <w:lastRenderedPageBreak/>
        <w:drawing>
          <wp:inline distT="0" distB="0" distL="0" distR="0" wp14:anchorId="6453CC31" wp14:editId="11D43E3F">
            <wp:extent cx="5115639" cy="4296375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886" w:rsidRPr="00290886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CBE"/>
    <w:rsid w:val="00290886"/>
    <w:rsid w:val="00450CBE"/>
    <w:rsid w:val="006F1318"/>
    <w:rsid w:val="00791B29"/>
    <w:rsid w:val="008919AD"/>
    <w:rsid w:val="00D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38EB"/>
  <w15:chartTrackingRefBased/>
  <w15:docId w15:val="{8B382427-D4D6-43BE-9FC4-04F86CF5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2\Documents\Plantillas%20personalizadas%20de%20Office\T&#237;tulo%20del%20documen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696FC28123C49EF90ED28B9C144B9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C4F0B-A61F-4730-83D6-1B27B00EDAB0}"/>
      </w:docPartPr>
      <w:docPartBody>
        <w:p w:rsidR="00A30D33" w:rsidRDefault="00CC385E">
          <w:pPr>
            <w:pStyle w:val="7696FC28123C49EF90ED28B9C144B96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B29185A701D4489898C9E84269403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EA272-5284-4ED0-96B2-58FA81D9FC7A}"/>
      </w:docPartPr>
      <w:docPartBody>
        <w:p w:rsidR="00A30D33" w:rsidRDefault="00CC385E">
          <w:pPr>
            <w:pStyle w:val="B29185A701D4489898C9E84269403948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85E"/>
    <w:rsid w:val="00A30D33"/>
    <w:rsid w:val="00B856F6"/>
    <w:rsid w:val="00CC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696FC28123C49EF90ED28B9C144B96C">
    <w:name w:val="7696FC28123C49EF90ED28B9C144B96C"/>
  </w:style>
  <w:style w:type="paragraph" w:customStyle="1" w:styleId="B29185A701D4489898C9E84269403948">
    <w:name w:val="B29185A701D4489898C9E842694039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>act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Título del documento</Template>
  <TotalTime>107</TotalTime>
  <Pages>7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materia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Nahiomy Caram</dc:subject>
  <dc:creator>daw2</dc:creator>
  <cp:keywords/>
  <dc:description/>
  <cp:lastModifiedBy>daw2</cp:lastModifiedBy>
  <cp:revision>2</cp:revision>
  <dcterms:created xsi:type="dcterms:W3CDTF">2026-10-16T14:15:00Z</dcterms:created>
  <dcterms:modified xsi:type="dcterms:W3CDTF">2026-10-20T17:04:00Z</dcterms:modified>
</cp:coreProperties>
</file>