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FF3EB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FF3EB5" w:themeColor="accent1"/>
            </w:rPr>
          </w:pPr>
          <w:r>
            <w:rPr>
              <w:noProof/>
              <w:color w:val="FF3EB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FF3EB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A25909B9664484A807ADAC7D8CBD3B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919AD" w:rsidRDefault="005C7B06">
              <w:pPr>
                <w:pStyle w:val="Sinespaciado"/>
                <w:pBdr>
                  <w:top w:val="single" w:sz="6" w:space="6" w:color="FF3EB5" w:themeColor="accent1"/>
                  <w:bottom w:val="single" w:sz="6" w:space="6" w:color="FF3EB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FF3EB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FF3EB5" w:themeColor="accent1"/>
                  <w:sz w:val="72"/>
                  <w:szCs w:val="72"/>
                </w:rPr>
                <w:t>Entorno de trabajo</w:t>
              </w:r>
            </w:p>
          </w:sdtContent>
        </w:sdt>
        <w:sdt>
          <w:sdtPr>
            <w:rPr>
              <w:color w:val="FF3EB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2D4FBB23A43467892AFFE4D99635C0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919AD" w:rsidRDefault="008919AD">
              <w:pPr>
                <w:pStyle w:val="Sinespaciado"/>
                <w:jc w:val="center"/>
                <w:rPr>
                  <w:color w:val="FF3EB5" w:themeColor="accent1"/>
                  <w:sz w:val="28"/>
                  <w:szCs w:val="28"/>
                </w:rPr>
              </w:pPr>
              <w:proofErr w:type="spellStart"/>
              <w:r>
                <w:rPr>
                  <w:color w:val="FF3EB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FF3EB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FF3EB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FF3EB5" w:themeColor="accent1"/>
            </w:rPr>
          </w:pPr>
          <w:r>
            <w:rPr>
              <w:noProof/>
              <w:color w:val="FF3EB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3EB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FF3EB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3EB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345359">
                                <w:pPr>
                                  <w:pStyle w:val="Sinespaciado"/>
                                  <w:jc w:val="center"/>
                                  <w:rPr>
                                    <w:color w:val="FF3EB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FF3EB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919AD">
                                      <w:rPr>
                                        <w:caps/>
                                        <w:color w:val="FF3EB5" w:themeColor="accent1"/>
                                      </w:rPr>
                                      <w:t>materia</w:t>
                                    </w:r>
                                  </w:sdtContent>
                                </w:sdt>
                              </w:p>
                              <w:p w:rsidR="008919AD" w:rsidRDefault="00345359">
                                <w:pPr>
                                  <w:pStyle w:val="Sinespaciado"/>
                                  <w:jc w:val="center"/>
                                  <w:rPr>
                                    <w:color w:val="FF3EB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FF3EB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8919AD">
                                      <w:rPr>
                                        <w:color w:val="FF3EB5" w:themeColor="accent1"/>
                                      </w:rPr>
                                      <w:t>act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FF3EB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FF3EB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FF3EB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345359">
                          <w:pPr>
                            <w:pStyle w:val="Sinespaciado"/>
                            <w:jc w:val="center"/>
                            <w:rPr>
                              <w:color w:val="FF3EB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FF3EB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919AD">
                                <w:rPr>
                                  <w:caps/>
                                  <w:color w:val="FF3EB5" w:themeColor="accent1"/>
                                </w:rPr>
                                <w:t>materia</w:t>
                              </w:r>
                            </w:sdtContent>
                          </w:sdt>
                        </w:p>
                        <w:p w:rsidR="008919AD" w:rsidRDefault="00345359">
                          <w:pPr>
                            <w:pStyle w:val="Sinespaciado"/>
                            <w:jc w:val="center"/>
                            <w:rPr>
                              <w:color w:val="FF3EB5" w:themeColor="accent1"/>
                            </w:rPr>
                          </w:pPr>
                          <w:sdt>
                            <w:sdtPr>
                              <w:rPr>
                                <w:color w:val="FF3EB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8919AD">
                                <w:rPr>
                                  <w:color w:val="FF3EB5" w:themeColor="accent1"/>
                                </w:rPr>
                                <w:t>act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FF3EB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919AD" w:rsidRDefault="008919AD">
          <w:r>
            <w:br w:type="page"/>
          </w:r>
        </w:p>
      </w:sdtContent>
    </w:sdt>
    <w:sdt>
      <w:sdtPr>
        <w:id w:val="-10442920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AA18C7" w:rsidRDefault="00AA18C7">
          <w:pPr>
            <w:pStyle w:val="TtuloTDC"/>
          </w:pPr>
          <w:r>
            <w:t>Contenido</w:t>
          </w:r>
        </w:p>
        <w:p w:rsidR="005E3ACA" w:rsidRDefault="00AA18C7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49673" w:history="1">
            <w:r w:rsidR="005E3ACA" w:rsidRPr="00C13E9B">
              <w:rPr>
                <w:rStyle w:val="Hipervnculo"/>
                <w:noProof/>
              </w:rPr>
              <w:t>Pagina Web</w:t>
            </w:r>
            <w:r w:rsidR="005E3ACA">
              <w:rPr>
                <w:noProof/>
                <w:webHidden/>
              </w:rPr>
              <w:tab/>
            </w:r>
            <w:r w:rsidR="005E3ACA">
              <w:rPr>
                <w:noProof/>
                <w:webHidden/>
              </w:rPr>
              <w:fldChar w:fldCharType="begin"/>
            </w:r>
            <w:r w:rsidR="005E3ACA">
              <w:rPr>
                <w:noProof/>
                <w:webHidden/>
              </w:rPr>
              <w:instrText xml:space="preserve"> PAGEREF _Toc241249673 \h </w:instrText>
            </w:r>
            <w:r w:rsidR="005E3ACA">
              <w:rPr>
                <w:noProof/>
                <w:webHidden/>
              </w:rPr>
            </w:r>
            <w:r w:rsidR="005E3ACA">
              <w:rPr>
                <w:noProof/>
                <w:webHidden/>
              </w:rPr>
              <w:fldChar w:fldCharType="separate"/>
            </w:r>
            <w:r w:rsidR="00E81991">
              <w:rPr>
                <w:noProof/>
                <w:webHidden/>
              </w:rPr>
              <w:t>2</w:t>
            </w:r>
            <w:r w:rsidR="005E3ACA">
              <w:rPr>
                <w:noProof/>
                <w:webHidden/>
              </w:rPr>
              <w:fldChar w:fldCharType="end"/>
            </w:r>
          </w:hyperlink>
        </w:p>
        <w:p w:rsidR="005E3ACA" w:rsidRDefault="005E3AC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249674" w:history="1">
            <w:r w:rsidRPr="00C13E9B">
              <w:rPr>
                <w:rStyle w:val="Hipervnculo"/>
                <w:noProof/>
              </w:rPr>
              <w:t>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199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3ACA" w:rsidRDefault="005E3AC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249675" w:history="1">
            <w:r w:rsidRPr="00C13E9B">
              <w:rPr>
                <w:rStyle w:val="Hipervnculo"/>
                <w:noProof/>
              </w:rPr>
              <w:t>¿Por qué un gestor de contenido necesita una base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19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3ACA" w:rsidRDefault="005E3AC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249676" w:history="1">
            <w:r w:rsidRPr="00C13E9B">
              <w:rPr>
                <w:rStyle w:val="Hipervnculo"/>
                <w:noProof/>
              </w:rPr>
              <w:t>¿Qué más podemos hacer con XAMPP? Por favor, proporciona un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19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3ACA" w:rsidRDefault="005E3AC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249677" w:history="1">
            <w:r w:rsidRPr="00C13E9B">
              <w:rPr>
                <w:rStyle w:val="Hipervnculo"/>
                <w:noProof/>
              </w:rPr>
              <w:t>¿En qué tecnología se ejecuta el gestor de contenido de tu elección?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199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3ACA" w:rsidRDefault="005E3AC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1249678" w:history="1">
            <w:r w:rsidRPr="00C13E9B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8199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18C7" w:rsidRDefault="00AA18C7">
          <w:r>
            <w:rPr>
              <w:b/>
              <w:bCs/>
            </w:rPr>
            <w:fldChar w:fldCharType="end"/>
          </w:r>
        </w:p>
      </w:sdtContent>
    </w:sdt>
    <w:p w:rsidR="00AA18C7" w:rsidRDefault="00AA18C7" w:rsidP="00AA18C7">
      <w:pPr>
        <w:pStyle w:val="Ttulo2"/>
        <w:ind w:left="720"/>
      </w:pPr>
    </w:p>
    <w:p w:rsidR="00AA18C7" w:rsidRDefault="00AA18C7">
      <w:pPr>
        <w:rPr>
          <w:rFonts w:asciiTheme="majorHAnsi" w:eastAsiaTheme="majorEastAsia" w:hAnsiTheme="majorHAnsi" w:cstheme="majorBidi"/>
          <w:color w:val="ED0092" w:themeColor="accent1" w:themeShade="BF"/>
          <w:sz w:val="26"/>
          <w:szCs w:val="26"/>
        </w:rPr>
      </w:pPr>
      <w:r>
        <w:br w:type="page"/>
      </w:r>
    </w:p>
    <w:p w:rsidR="00AA18C7" w:rsidRDefault="00AA18C7" w:rsidP="00AA18C7">
      <w:pPr>
        <w:pStyle w:val="Ttulo1"/>
      </w:pPr>
      <w:bookmarkStart w:id="0" w:name="_Toc241249673"/>
      <w:proofErr w:type="spellStart"/>
      <w:r>
        <w:lastRenderedPageBreak/>
        <w:t>Pagina</w:t>
      </w:r>
      <w:proofErr w:type="spellEnd"/>
      <w:r>
        <w:t xml:space="preserve"> Web</w:t>
      </w:r>
      <w:bookmarkEnd w:id="0"/>
    </w:p>
    <w:p w:rsidR="00AA18C7" w:rsidRPr="00AA18C7" w:rsidRDefault="00AA18C7" w:rsidP="00AA18C7"/>
    <w:p w:rsidR="00AA18C7" w:rsidRDefault="00AA18C7" w:rsidP="005E3ACA">
      <w:pPr>
        <w:ind w:firstLine="708"/>
      </w:pPr>
      <w:r>
        <w:t>Esta página es una extensión de lo que estamos trabajando en DIW, está</w:t>
      </w:r>
      <w:r w:rsidR="005E3ACA">
        <w:t xml:space="preserve"> basada en </w:t>
      </w:r>
      <w:r>
        <w:t>las compañías que estamos creando para trabajar en los manuales de marcas.</w:t>
      </w:r>
    </w:p>
    <w:p w:rsidR="00AA18C7" w:rsidRDefault="00AA18C7" w:rsidP="00AA18C7"/>
    <w:p w:rsidR="00AA18C7" w:rsidRDefault="005E3ACA" w:rsidP="00AA18C7">
      <w:r>
        <w:t>Página</w:t>
      </w:r>
      <w:r w:rsidR="00AA18C7">
        <w:t xml:space="preserve"> principal:</w:t>
      </w:r>
    </w:p>
    <w:p w:rsidR="005E3ACA" w:rsidRDefault="00AA18C7" w:rsidP="00AA18C7">
      <w:r w:rsidRPr="00AA18C7">
        <w:rPr>
          <w:noProof/>
          <w:lang w:eastAsia="es-ES"/>
        </w:rPr>
        <w:drawing>
          <wp:inline distT="0" distB="0" distL="0" distR="0" wp14:anchorId="7B301702" wp14:editId="7EEFB3D7">
            <wp:extent cx="4572000" cy="7270354"/>
            <wp:effectExtent l="0" t="0" r="0" b="6985"/>
            <wp:docPr id="3" name="Imagen 3" descr="C:\Users\daw2\Downloads\Screenshot_25-9-2026_16427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aw2\Downloads\Screenshot_25-9-2026_16427_localhost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575" cy="731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ACA" w:rsidRDefault="005E3ACA" w:rsidP="00AA18C7"/>
    <w:p w:rsidR="00AB3851" w:rsidRPr="00AA18C7" w:rsidRDefault="005E3ACA" w:rsidP="00AA18C7">
      <w:r>
        <w:t>Página</w:t>
      </w:r>
      <w:r w:rsidR="00AA18C7">
        <w:t xml:space="preserve"> secundaria (Nueva </w:t>
      </w:r>
      <w:r>
        <w:t>colección</w:t>
      </w:r>
      <w:r w:rsidR="00AA18C7">
        <w:t>)</w:t>
      </w:r>
      <w:r w:rsidR="00AB3851">
        <w:t>:</w:t>
      </w:r>
    </w:p>
    <w:p w:rsidR="00AA18C7" w:rsidRDefault="00AA18C7" w:rsidP="00AA18C7">
      <w:r w:rsidRPr="00AA18C7">
        <w:rPr>
          <w:noProof/>
          <w:lang w:eastAsia="es-ES"/>
        </w:rPr>
        <w:drawing>
          <wp:inline distT="0" distB="0" distL="0" distR="0" wp14:anchorId="4CD332B8" wp14:editId="5D4DA12C">
            <wp:extent cx="4724400" cy="7138634"/>
            <wp:effectExtent l="0" t="0" r="0" b="5715"/>
            <wp:docPr id="4" name="Imagen 4" descr="C:\Users\daw2\Downloads\Screenshot_25-9-2026_164957_localhost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aw2\Downloads\Screenshot_25-9-2026_164957_localhost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22" r="21433"/>
                    <a:stretch/>
                  </pic:blipFill>
                  <pic:spPr bwMode="auto">
                    <a:xfrm>
                      <a:off x="0" y="0"/>
                      <a:ext cx="4730071" cy="714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18C7" w:rsidRDefault="00AA18C7" w:rsidP="00AA18C7">
      <w:pPr>
        <w:ind w:firstLine="708"/>
      </w:pPr>
    </w:p>
    <w:p w:rsidR="00AA18C7" w:rsidRDefault="00AA18C7" w:rsidP="00AA18C7">
      <w:pPr>
        <w:ind w:firstLine="708"/>
      </w:pPr>
    </w:p>
    <w:p w:rsidR="00AA18C7" w:rsidRDefault="00AA18C7" w:rsidP="00AA18C7">
      <w:pPr>
        <w:pStyle w:val="Ttulo1"/>
      </w:pPr>
      <w:bookmarkStart w:id="1" w:name="_Toc241249674"/>
      <w:r>
        <w:t>Investigación</w:t>
      </w:r>
      <w:bookmarkEnd w:id="1"/>
      <w:r>
        <w:t xml:space="preserve"> </w:t>
      </w:r>
    </w:p>
    <w:p w:rsidR="00AA18C7" w:rsidRPr="00AA18C7" w:rsidRDefault="00AA18C7" w:rsidP="00AA18C7"/>
    <w:p w:rsidR="000F4DFE" w:rsidRPr="000F4DFE" w:rsidRDefault="00AA18C7" w:rsidP="000F4DFE">
      <w:pPr>
        <w:pStyle w:val="Ttulo2"/>
        <w:ind w:firstLine="708"/>
      </w:pPr>
      <w:bookmarkStart w:id="2" w:name="_Toc241249675"/>
      <w:r>
        <w:lastRenderedPageBreak/>
        <w:t>¿Por qué un gestor de contenido necesita una base de datos?</w:t>
      </w:r>
      <w:bookmarkEnd w:id="2"/>
    </w:p>
    <w:p w:rsidR="000F4DFE" w:rsidRDefault="00AB3851" w:rsidP="00AB3851">
      <w:r>
        <w:t>Los gestores de contenido necesitan bas</w:t>
      </w:r>
      <w:r w:rsidR="009B15B0">
        <w:t xml:space="preserve">e de datos para almacenar y organizar los contenidos e información del sitio web (pagina, configuración de los usuarios, archivos multimedia, etc.). De esta manera los contenidos se pueden modificar sin tocar el código </w:t>
      </w:r>
      <w:r w:rsidR="000F4DFE">
        <w:t>directamente</w:t>
      </w:r>
      <w:r w:rsidR="009B15B0">
        <w:t>.</w:t>
      </w:r>
    </w:p>
    <w:p w:rsidR="000F4DFE" w:rsidRDefault="000F4DFE" w:rsidP="00AB3851"/>
    <w:p w:rsidR="000F4DFE" w:rsidRPr="000F4DFE" w:rsidRDefault="00AA18C7" w:rsidP="000F4DFE">
      <w:pPr>
        <w:pStyle w:val="Ttulo2"/>
        <w:ind w:firstLine="708"/>
      </w:pPr>
      <w:bookmarkStart w:id="3" w:name="_Toc241249676"/>
      <w:r>
        <w:t>¿Qué más podemos hacer con XAMPP? Por favor, proporciona un</w:t>
      </w:r>
      <w:r>
        <w:t xml:space="preserve"> </w:t>
      </w:r>
      <w:r>
        <w:t>ejemplo</w:t>
      </w:r>
      <w:bookmarkEnd w:id="3"/>
    </w:p>
    <w:p w:rsidR="000F4DFE" w:rsidRDefault="000F4DFE" w:rsidP="009B15B0">
      <w:r>
        <w:t>XAMPP es un entorno de desarrollo Local para probar aplicaciones web antes de publicarlas en el internet. Un ejemplo seria esta actividad, ya que utilizando Wordpress y MySQL se puede desarrollar y probar páginas web.</w:t>
      </w:r>
    </w:p>
    <w:p w:rsidR="000F4DFE" w:rsidRDefault="000F4DFE" w:rsidP="009B15B0"/>
    <w:p w:rsidR="000F4DFE" w:rsidRDefault="00AA18C7" w:rsidP="000F4DFE">
      <w:pPr>
        <w:pStyle w:val="Ttulo2"/>
        <w:ind w:firstLine="708"/>
      </w:pPr>
      <w:bookmarkStart w:id="4" w:name="_Toc241249677"/>
      <w:r>
        <w:t>¿En qué tecnología se ejecuta el gestor de contenido de tu elección?</w:t>
      </w:r>
      <w:bookmarkEnd w:id="4"/>
    </w:p>
    <w:p w:rsidR="000F4DFE" w:rsidRPr="000F4DFE" w:rsidRDefault="000F4DFE" w:rsidP="000F4DFE">
      <w:r>
        <w:t xml:space="preserve">El gestor que eh elegido, Wordpress, se ejecuta principalmente con </w:t>
      </w:r>
      <w:r w:rsidR="005E3ACA">
        <w:t>el lenguaje PHP, desde su estructura general, hasta en sus temas y lógica de servidor. También utiliza HTML, CSS y JavaScript para la vista y utilidad de sus páginas.</w:t>
      </w:r>
    </w:p>
    <w:p w:rsidR="000F4DFE" w:rsidRPr="000F4DFE" w:rsidRDefault="000F4DFE" w:rsidP="000F4DFE"/>
    <w:p w:rsidR="000F4DFE" w:rsidRPr="000F4DFE" w:rsidRDefault="000F4DFE" w:rsidP="000F4DFE"/>
    <w:p w:rsidR="000F4DFE" w:rsidRPr="000F4DFE" w:rsidRDefault="000F4DFE" w:rsidP="000F4DFE"/>
    <w:p w:rsidR="000F4DFE" w:rsidRDefault="000F4DFE" w:rsidP="00AA18C7">
      <w:pPr>
        <w:ind w:firstLine="708"/>
      </w:pPr>
    </w:p>
    <w:p w:rsidR="000F4DFE" w:rsidRDefault="000F4DFE">
      <w:r>
        <w:br w:type="page"/>
      </w:r>
    </w:p>
    <w:p w:rsidR="009B15B0" w:rsidRDefault="000F4DFE" w:rsidP="000F4DFE">
      <w:pPr>
        <w:pStyle w:val="Ttulo1"/>
      </w:pPr>
      <w:bookmarkStart w:id="5" w:name="_Toc241249678"/>
      <w:r>
        <w:lastRenderedPageBreak/>
        <w:t>Bibliografía</w:t>
      </w:r>
      <w:bookmarkEnd w:id="5"/>
    </w:p>
    <w:p w:rsidR="000F4DFE" w:rsidRDefault="000F4DFE" w:rsidP="000F4DFE"/>
    <w:p w:rsidR="000F4DFE" w:rsidRDefault="000F4DFE" w:rsidP="000F4DFE">
      <w:hyperlink r:id="rId13" w:history="1">
        <w:r w:rsidRPr="00087DE1">
          <w:rPr>
            <w:rStyle w:val="Hipervnculo"/>
          </w:rPr>
          <w:t>https://www.godaddy.com/resources/es/crearweb/xampp-que-es</w:t>
        </w:r>
      </w:hyperlink>
    </w:p>
    <w:p w:rsidR="000F4DFE" w:rsidRDefault="000F4DFE" w:rsidP="000F4DFE">
      <w:hyperlink r:id="rId14" w:history="1">
        <w:r w:rsidRPr="00087DE1">
          <w:rPr>
            <w:rStyle w:val="Hipervnculo"/>
          </w:rPr>
          <w:t>https://www.nettix.com.pe/blog/web-blog/que-es-xampp-y-como-puedo-usarlo</w:t>
        </w:r>
      </w:hyperlink>
    </w:p>
    <w:p w:rsidR="000F4DFE" w:rsidRDefault="000F4DFE" w:rsidP="000F4DFE">
      <w:hyperlink r:id="rId15" w:history="1">
        <w:r w:rsidRPr="00087DE1">
          <w:rPr>
            <w:rStyle w:val="Hipervnculo"/>
          </w:rPr>
          <w:t>https://elementor.com/blog/es/con-que-lenguaje-de-programacion-esta-construido-principalmente-wordpress/</w:t>
        </w:r>
      </w:hyperlink>
    </w:p>
    <w:p w:rsidR="000F4DFE" w:rsidRPr="000F4DFE" w:rsidRDefault="000F4DFE" w:rsidP="000F4DFE"/>
    <w:sectPr w:rsidR="000F4DFE" w:rsidRPr="000F4DFE" w:rsidSect="008919A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359" w:rsidRDefault="00345359" w:rsidP="00AA18C7">
      <w:pPr>
        <w:spacing w:after="0" w:line="240" w:lineRule="auto"/>
      </w:pPr>
      <w:r>
        <w:separator/>
      </w:r>
    </w:p>
  </w:endnote>
  <w:endnote w:type="continuationSeparator" w:id="0">
    <w:p w:rsidR="00345359" w:rsidRDefault="00345359" w:rsidP="00AA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8C7" w:rsidRDefault="00AA18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8C7" w:rsidRDefault="00AA18C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8C7" w:rsidRDefault="00AA18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359" w:rsidRDefault="00345359" w:rsidP="00AA18C7">
      <w:pPr>
        <w:spacing w:after="0" w:line="240" w:lineRule="auto"/>
      </w:pPr>
      <w:r>
        <w:separator/>
      </w:r>
    </w:p>
  </w:footnote>
  <w:footnote w:type="continuationSeparator" w:id="0">
    <w:p w:rsidR="00345359" w:rsidRDefault="00345359" w:rsidP="00AA1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8C7" w:rsidRDefault="00AA18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8C7" w:rsidRDefault="00AA18C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8C7" w:rsidRDefault="00AA18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355C0"/>
    <w:multiLevelType w:val="hybridMultilevel"/>
    <w:tmpl w:val="5B50799E"/>
    <w:lvl w:ilvl="0" w:tplc="DAD4A3B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988742B"/>
    <w:multiLevelType w:val="hybridMultilevel"/>
    <w:tmpl w:val="0E4AB3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511ED"/>
    <w:multiLevelType w:val="hybridMultilevel"/>
    <w:tmpl w:val="5ED8EE48"/>
    <w:lvl w:ilvl="0" w:tplc="00F4F34C">
      <w:start w:val="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8C7"/>
    <w:rsid w:val="000F4DFE"/>
    <w:rsid w:val="00345359"/>
    <w:rsid w:val="005C7B06"/>
    <w:rsid w:val="005E3ACA"/>
    <w:rsid w:val="006F1318"/>
    <w:rsid w:val="008919AD"/>
    <w:rsid w:val="009B15B0"/>
    <w:rsid w:val="00AA18C7"/>
    <w:rsid w:val="00AB3851"/>
    <w:rsid w:val="00E8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789BE"/>
  <w15:chartTrackingRefBased/>
  <w15:docId w15:val="{D2C362B2-2A01-4524-A851-D8EA1AA9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8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ED0092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18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D0092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A18C7"/>
    <w:rPr>
      <w:rFonts w:asciiTheme="majorHAnsi" w:eastAsiaTheme="majorEastAsia" w:hAnsiTheme="majorHAnsi" w:cstheme="majorBidi"/>
      <w:color w:val="ED0092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A18C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A18C7"/>
    <w:rPr>
      <w:rFonts w:asciiTheme="majorHAnsi" w:eastAsiaTheme="majorEastAsia" w:hAnsiTheme="majorHAnsi" w:cstheme="majorBidi"/>
      <w:color w:val="ED0092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A18C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AA18C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A18C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A18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18C7"/>
  </w:style>
  <w:style w:type="paragraph" w:styleId="Piedepgina">
    <w:name w:val="footer"/>
    <w:basedOn w:val="Normal"/>
    <w:link w:val="PiedepginaCar"/>
    <w:uiPriority w:val="99"/>
    <w:unhideWhenUsed/>
    <w:rsid w:val="00AA18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8C7"/>
  </w:style>
  <w:style w:type="paragraph" w:styleId="TDC1">
    <w:name w:val="toc 1"/>
    <w:basedOn w:val="Normal"/>
    <w:next w:val="Normal"/>
    <w:autoRedefine/>
    <w:uiPriority w:val="39"/>
    <w:unhideWhenUsed/>
    <w:rsid w:val="005E3AC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9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odaddy.com/resources/es/crearweb/xampp-que-es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elementor.com/blog/es/con-que-lenguaje-de-programacion-esta-construido-principalmente-wordpress/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nettix.com.pe/blog/web-blog/que-es-xampp-y-como-puedo-usarlo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w2\Documents\Plantillas%20personalizadas%20de%20Office\T&#237;tulo%20del%20documen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A25909B9664484A807ADAC7D8CBD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EE845-C3A3-4587-B27D-AE7F12B64ADD}"/>
      </w:docPartPr>
      <w:docPartBody>
        <w:p w:rsidR="00000000" w:rsidRDefault="00D24335">
          <w:pPr>
            <w:pStyle w:val="9A25909B9664484A807ADAC7D8CBD3B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2D4FBB23A43467892AFFE4D99635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1CA6C-C7C2-486F-98E2-E007F775FBC1}"/>
      </w:docPartPr>
      <w:docPartBody>
        <w:p w:rsidR="00000000" w:rsidRDefault="00D24335">
          <w:pPr>
            <w:pStyle w:val="C2D4FBB23A43467892AFFE4D99635C02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335"/>
    <w:rsid w:val="00D2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A25909B9664484A807ADAC7D8CBD3B7">
    <w:name w:val="9A25909B9664484A807ADAC7D8CBD3B7"/>
  </w:style>
  <w:style w:type="paragraph" w:customStyle="1" w:styleId="C2D4FBB23A43467892AFFE4D99635C02">
    <w:name w:val="C2D4FBB23A43467892AFFE4D99635C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whimsica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3EB5"/>
      </a:accent1>
      <a:accent2>
        <a:srgbClr val="F5A6D8"/>
      </a:accent2>
      <a:accent3>
        <a:srgbClr val="7B3F91"/>
      </a:accent3>
      <a:accent4>
        <a:srgbClr val="14151A"/>
      </a:accent4>
      <a:accent5>
        <a:srgbClr val="292E35"/>
      </a:accent5>
      <a:accent6>
        <a:srgbClr val="FFFFF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DaW2</PublishDate>
  <Abstract/>
  <CompanyAddress>act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F8F127-94BE-4785-9E1B-4F3B4094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Título del documento</Template>
  <TotalTime>56</TotalTime>
  <Pages>1</Pages>
  <Words>374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materia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Entorno de trabajo</dc:title>
  <dc:subject>Nahiomy Caram</dc:subject>
  <dc:creator>daw2</dc:creator>
  <cp:keywords/>
  <dc:description/>
  <cp:lastModifiedBy>daw2</cp:lastModifiedBy>
  <cp:revision>4</cp:revision>
  <cp:lastPrinted>2026-09-25T15:29:00Z</cp:lastPrinted>
  <dcterms:created xsi:type="dcterms:W3CDTF">2026-09-25T14:34:00Z</dcterms:created>
  <dcterms:modified xsi:type="dcterms:W3CDTF">2026-09-25T15:30:00Z</dcterms:modified>
</cp:coreProperties>
</file>